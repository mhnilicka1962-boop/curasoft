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g" ContentType="image/jp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4" w:after="0" w:line="140" w:lineRule="exact"/>
        <w:jc w:val="left"/>
        <w:rPr>
          <w:sz w:val="14"/>
          <w:szCs w:val="14"/>
        </w:rPr>
      </w:pPr>
      <w:rPr/>
      <w:r>
        <w:rPr/>
        <w:pict>
          <v:group style="position:absolute;margin-left:42.141499pt;margin-top:489.966492pt;width:509.678pt;height:218.359pt;mso-position-horizontal-relative:page;mso-position-vertical-relative:page;z-index:-850" coordorigin="843,9799" coordsize="10194,4367">
            <v:group style="position:absolute;left:849;top:9805;width:10182;height:2" coordorigin="849,9805" coordsize="10182,2">
              <v:shape style="position:absolute;left:849;top:9805;width:10182;height:2" coordorigin="849,9805" coordsize="10182,0" path="m849,9805l11031,9805e" filled="f" stroked="t" strokeweight=".569pt" strokecolor="#000000">
                <v:path arrowok="t"/>
              </v:shape>
            </v:group>
            <v:group style="position:absolute;left:9503;top:9805;width:2;height:4356" coordorigin="9503,9805" coordsize="2,4356">
              <v:shape style="position:absolute;left:9503;top:9805;width:2;height:4356" coordorigin="9503,9805" coordsize="0,4356" path="m9503,14161l9503,9805e" filled="f" stroked="t" strokeweight=".569pt" strokecolor="#000000">
                <v:path arrowok="t"/>
              </v:shape>
            </v:group>
            <v:group style="position:absolute;left:11031;top:9805;width:2;height:4356" coordorigin="11031,9805" coordsize="2,4356">
              <v:shape style="position:absolute;left:11031;top:9805;width:2;height:4356" coordorigin="11031,9805" coordsize="0,4356" path="m11031,14161l11031,9805e" filled="f" stroked="t" strokeweight=".569pt" strokecolor="#000000">
                <v:path arrowok="t"/>
              </v:shape>
            </v:group>
            <v:group style="position:absolute;left:9503;top:14161;width:1527;height:2" coordorigin="9503,14161" coordsize="1527,2">
              <v:shape style="position:absolute;left:9503;top:14161;width:1527;height:2" coordorigin="9503,14161" coordsize="1527,0" path="m9503,14161l11031,14161e" filled="f" stroked="t" strokeweight=".569pt" strokecolor="#000000">
                <v:path arrowok="t"/>
              </v:shape>
            </v:group>
            <v:group style="position:absolute;left:849;top:10597;width:10182;height:2" coordorigin="849,10597" coordsize="10182,2">
              <v:shape style="position:absolute;left:849;top:10597;width:10182;height:2" coordorigin="849,10597" coordsize="10182,0" path="m849,10597l11031,10597e" filled="f" stroked="t" strokeweight=".569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42.141499pt;margin-top:716.248474pt;width:509.677pt;height:23.199pt;mso-position-horizontal-relative:page;mso-position-vertical-relative:page;z-index:-849" coordorigin="843,14325" coordsize="10194,464">
            <v:group style="position:absolute;left:849;top:14331;width:8655;height:453" coordorigin="849,14331" coordsize="8655,453">
              <v:shape style="position:absolute;left:849;top:14331;width:8655;height:453" coordorigin="849,14331" coordsize="8655,453" path="m849,14331l9503,14331,9503,14783,849,14783,849,14331e" filled="t" fillcolor="#E1E1E1" stroked="f">
                <v:path arrowok="t"/>
                <v:fill/>
              </v:shape>
            </v:group>
            <v:group style="position:absolute;left:849;top:14331;width:8655;height:453" coordorigin="849,14331" coordsize="8655,453">
              <v:shape style="position:absolute;left:849;top:14331;width:8655;height:453" coordorigin="849,14331" coordsize="8655,453" path="m849,14331l9503,14331,9503,14783,849,14783,849,14331xe" filled="f" stroked="t" strokeweight=".569pt" strokecolor="#000000">
                <v:path arrowok="t"/>
              </v:shape>
            </v:group>
            <v:group style="position:absolute;left:9503;top:14331;width:1527;height:453" coordorigin="9503,14331" coordsize="1527,453">
              <v:shape style="position:absolute;left:9503;top:14331;width:1527;height:453" coordorigin="9503,14331" coordsize="1527,453" path="m9503,14331l11031,14331,11031,14783,9503,14783,9503,14331e" filled="t" fillcolor="#E1E1E1" stroked="f">
                <v:path arrowok="t"/>
                <v:fill/>
              </v:shape>
            </v:group>
            <v:group style="position:absolute;left:9503;top:14331;width:1527;height:453" coordorigin="9503,14331" coordsize="1527,453">
              <v:shape style="position:absolute;left:9503;top:14331;width:1527;height:453" coordorigin="9503,14331" coordsize="1527,453" path="m9503,14331l11031,14331,11031,14783,9503,14783,9503,14331xe" filled="f" stroked="t" strokeweight=".569pt" strokecolor="#000000">
                <v:path arrowok="t"/>
              </v:shape>
            </v:group>
            <w10:wrap type="none"/>
          </v:group>
        </w:pict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65" w:right="-20"/>
        <w:jc w:val="left"/>
        <w:rPr>
          <w:rFonts w:ascii="Times New Roman" w:hAnsi="Times New Roman" w:cs="Times New Roman" w:eastAsia="Times New Roman"/>
          <w:sz w:val="439"/>
          <w:szCs w:val="439"/>
        </w:rPr>
      </w:pPr>
      <w:rPr/>
      <w:r>
        <w:rPr/>
        <w:pict>
          <v:shape style="position:absolute;margin-left:240.406006pt;margin-top:-158.849701pt;width:113.286pt;height:87.048pt;mso-position-horizontal-relative:page;mso-position-vertical-relative:paragraph;z-index:-851" type="#_x0000_t75">
            <v:imagedata r:id="rId5" o:title=""/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5.249298pt;margin-top:-95.609093pt;width:48.19386pt;height:233.655017pt;mso-position-horizontal-relative:page;mso-position-vertical-relative:paragraph;z-index:-848" type="#_x0000_t202" filled="f" stroked="f">
            <v:textbox inset="0,0,0,0">
              <w:txbxContent>
                <w:p>
                  <w:pPr>
                    <w:spacing w:before="5" w:after="0" w:line="190" w:lineRule="exact"/>
                    <w:jc w:val="left"/>
                    <w:rPr>
                      <w:sz w:val="19"/>
                      <w:szCs w:val="19"/>
                    </w:rPr>
                  </w:pPr>
                  <w:rPr/>
                  <w:r>
                    <w:rPr>
                      <w:sz w:val="19"/>
                      <w:szCs w:val="19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40" w:lineRule="auto"/>
                    <w:ind w:right="-741"/>
                    <w:jc w:val="left"/>
                    <w:rPr>
                      <w:rFonts w:ascii="Times New Roman" w:hAnsi="Times New Roman" w:cs="Times New Roman" w:eastAsia="Times New Roman"/>
                      <w:sz w:val="439"/>
                      <w:szCs w:val="439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220"/>
                      <w:w w:val="20"/>
                      <w:position w:val="-28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97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59"/>
                      <w:w w:val="20"/>
                      <w:position w:val="-28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5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59"/>
                      <w:w w:val="20"/>
                      <w:position w:val="-28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5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219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59"/>
                      <w:w w:val="20"/>
                      <w:position w:val="-28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5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58"/>
                      <w:w w:val="20"/>
                      <w:position w:val="-28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83"/>
                      <w:w w:val="20"/>
                      <w:position w:val="-28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09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208"/>
                      <w:w w:val="20"/>
                      <w:position w:val="-28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09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208"/>
                      <w:w w:val="20"/>
                      <w:position w:val="-28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5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70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-195"/>
                      <w:w w:val="20"/>
                      <w:position w:val="-28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439"/>
                      <w:szCs w:val="439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439"/>
          <w:szCs w:val="439"/>
          <w:spacing w:val="-220"/>
          <w:w w:val="20"/>
          <w:position w:val="28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6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97"/>
          <w:w w:val="20"/>
          <w:position w:val="28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20"/>
          <w:w w:val="20"/>
          <w:position w:val="28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4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71"/>
          <w:w w:val="20"/>
          <w:position w:val="28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4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7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97"/>
          <w:w w:val="20"/>
          <w:position w:val="0"/>
        </w:rPr>
        <w:t>  </w:t>
      </w:r>
      <w:r>
        <w:rPr>
          <w:rFonts w:ascii="Times New Roman" w:hAnsi="Times New Roman" w:cs="Times New Roman" w:eastAsia="Times New Roman"/>
          <w:sz w:val="439"/>
          <w:szCs w:val="439"/>
          <w:spacing w:val="-15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3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9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0"/>
          <w:w w:val="20"/>
          <w:imprint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0"/>
          <w:w w:val="20"/>
          <w:position w:val="0"/>
        </w:rPr>
      </w:r>
      <w:r>
        <w:rPr>
          <w:rFonts w:ascii="Times New Roman" w:hAnsi="Times New Roman" w:cs="Times New Roman" w:eastAsia="Times New Roman"/>
          <w:sz w:val="439"/>
          <w:szCs w:val="439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65" w:right="-20"/>
        <w:jc w:val="left"/>
        <w:rPr>
          <w:rFonts w:ascii="Times New Roman" w:hAnsi="Times New Roman" w:cs="Times New Roman" w:eastAsia="Times New Roman"/>
          <w:sz w:val="399"/>
          <w:szCs w:val="39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5.249298pt;margin-top:46.699196pt;width:243.907536pt;height:270.273594pt;mso-position-horizontal-relative:page;mso-position-vertical-relative:paragraph;z-index:-847" type="#_x0000_t202" filled="f" stroked="f">
            <v:textbox inset="0,0,0,0">
              <w:txbxContent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1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40" w:lineRule="auto"/>
                    <w:ind w:right="-851"/>
                    <w:jc w:val="left"/>
                    <w:rPr>
                      <w:rFonts w:ascii="Times New Roman" w:hAnsi="Times New Roman" w:cs="Times New Roman" w:eastAsia="Times New Roman"/>
                      <w:sz w:val="399"/>
                      <w:szCs w:val="399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200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7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200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8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00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89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99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55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78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55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55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89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77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77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44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55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55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7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88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44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77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22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200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22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89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7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33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89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78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7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88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78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7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56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11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33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44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7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89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44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7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89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44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89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33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90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87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7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8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99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09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90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89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44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65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90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33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44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0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99"/>
                      <w:w w:val="10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56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99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89"/>
                      <w:w w:val="20"/>
                      <w:position w:val="14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89"/>
                      <w:w w:val="20"/>
                      <w:position w:val="34"/>
                    </w:rPr>
                    <w:t> 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44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89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-188"/>
                      <w:w w:val="20"/>
                      <w:position w:val="3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99"/>
                      <w:szCs w:val="399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9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11"/>
          <w:w w:val="20"/>
          <w:position w:val="-29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9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5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5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5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3"/>
          <w:w w:val="20"/>
          <w:position w:val="-29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9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6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8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5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4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12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89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9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99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6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53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73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60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73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67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46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73"/>
          <w:w w:val="19"/>
          <w:position w:val="0"/>
        </w:rPr>
        <w:t>  </w:t>
      </w:r>
      <w:r>
        <w:rPr>
          <w:rFonts w:ascii="Times New Roman" w:hAnsi="Times New Roman" w:cs="Times New Roman" w:eastAsia="Times New Roman"/>
          <w:sz w:val="479"/>
          <w:szCs w:val="479"/>
          <w:spacing w:val="-106"/>
          <w:w w:val="19"/>
          <w:position w:val="0"/>
        </w:rPr>
        <w:t>  </w:t>
      </w:r>
      <w:r>
        <w:rPr>
          <w:rFonts w:ascii="Times New Roman" w:hAnsi="Times New Roman" w:cs="Times New Roman" w:eastAsia="Times New Roman"/>
          <w:sz w:val="479"/>
          <w:szCs w:val="479"/>
          <w:spacing w:val="-125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1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70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4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0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14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0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05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5"/>
          <w:w w:val="20"/>
          <w:position w:val="-65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3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0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3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89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11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0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3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97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179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14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156"/>
        </w:rPr>
        <w:t> 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87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3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3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6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1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2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1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9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2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1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8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1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4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10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3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3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4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0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6"/>
          <w:w w:val="20"/>
          <w:position w:val="-15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4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8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78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4"/>
          <w:w w:val="20"/>
          <w:position w:val="-8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4"/>
          <w:w w:val="20"/>
          <w:position w:val="-133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06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118"/>
          <w:w w:val="19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89"/>
          <w:w w:val="20"/>
          <w:position w:val="-293"/>
        </w:rPr>
        <w:t>  </w:t>
      </w:r>
      <w:r>
        <w:rPr>
          <w:rFonts w:ascii="Times New Roman" w:hAnsi="Times New Roman" w:cs="Times New Roman" w:eastAsia="Times New Roman"/>
          <w:sz w:val="399"/>
          <w:szCs w:val="399"/>
          <w:spacing w:val="-133"/>
          <w:w w:val="20"/>
          <w:position w:val="-293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0"/>
          <w:w w:val="20"/>
          <w:position w:val="-293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0"/>
          <w:w w:val="100"/>
          <w:position w:val="0"/>
        </w:rPr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09" w:right="-20"/>
        <w:jc w:val="left"/>
        <w:rPr>
          <w:rFonts w:ascii="Times New Roman" w:hAnsi="Times New Roman" w:cs="Times New Roman" w:eastAsia="Times New Roman"/>
          <w:sz w:val="399"/>
          <w:szCs w:val="399"/>
        </w:rPr>
      </w:pPr>
      <w:rPr/>
      <w:r>
        <w:rPr>
          <w:rFonts w:ascii="Times New Roman" w:hAnsi="Times New Roman" w:cs="Times New Roman" w:eastAsia="Times New Roman"/>
          <w:sz w:val="399"/>
          <w:szCs w:val="399"/>
          <w:spacing w:val="-143"/>
          <w:w w:val="2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52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03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3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5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72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27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50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73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87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7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85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0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2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2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01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9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5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3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70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8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5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7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8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73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07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207"/>
          <w:w w:val="20"/>
          <w:position w:val="0"/>
        </w:rPr>
      </w:r>
      <w:r>
        <w:rPr>
          <w:rFonts w:ascii="Times New Roman" w:hAnsi="Times New Roman" w:cs="Times New Roman" w:eastAsia="Times New Roman"/>
          <w:sz w:val="399"/>
          <w:szCs w:val="399"/>
          <w:spacing w:val="-59"/>
          <w:w w:val="20"/>
          <w:imprint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59"/>
          <w:w w:val="20"/>
          <w:imprint/>
          <w:position w:val="0"/>
        </w:rPr>
      </w:r>
      <w:r>
        <w:rPr>
          <w:rFonts w:ascii="Times New Roman" w:hAnsi="Times New Roman" w:cs="Times New Roman" w:eastAsia="Times New Roman"/>
          <w:sz w:val="399"/>
          <w:szCs w:val="399"/>
          <w:spacing w:val="-59"/>
          <w:w w:val="20"/>
          <w:position w:val="0"/>
        </w:rPr>
      </w:r>
      <w:r>
        <w:rPr>
          <w:rFonts w:ascii="Times New Roman" w:hAnsi="Times New Roman" w:cs="Times New Roman" w:eastAsia="Times New Roman"/>
          <w:sz w:val="399"/>
          <w:szCs w:val="399"/>
          <w:spacing w:val="-59"/>
          <w:w w:val="20"/>
          <w:position w:val="0"/>
        </w:rPr>
      </w:r>
      <w:r>
        <w:rPr>
          <w:rFonts w:ascii="Times New Roman" w:hAnsi="Times New Roman" w:cs="Times New Roman" w:eastAsia="Times New Roman"/>
          <w:sz w:val="479"/>
          <w:szCs w:val="479"/>
          <w:spacing w:val="-158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0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0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2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50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89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0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00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5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07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5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6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28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05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16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5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5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3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91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8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85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50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3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6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3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1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8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3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0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0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5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5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73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7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2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0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2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0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3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44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9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194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8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22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06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9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05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17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17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56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00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3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9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3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33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34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3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2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79"/>
          <w:szCs w:val="479"/>
          <w:spacing w:val="-217"/>
          <w:w w:val="19"/>
          <w:position w:val="44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1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1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2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2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1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2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06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1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2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50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3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39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4"/>
          <w:w w:val="20"/>
          <w:position w:val="0"/>
        </w:rPr>
      </w:r>
      <w:r>
        <w:rPr>
          <w:rFonts w:ascii="Times New Roman" w:hAnsi="Times New Roman" w:cs="Times New Roman" w:eastAsia="Times New Roman"/>
          <w:sz w:val="399"/>
          <w:szCs w:val="399"/>
          <w:spacing w:val="-71"/>
          <w:w w:val="20"/>
          <w:imprint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71"/>
          <w:w w:val="20"/>
          <w:imprint/>
          <w:position w:val="0"/>
        </w:rPr>
      </w:r>
      <w:r>
        <w:rPr>
          <w:rFonts w:ascii="Times New Roman" w:hAnsi="Times New Roman" w:cs="Times New Roman" w:eastAsia="Times New Roman"/>
          <w:sz w:val="399"/>
          <w:szCs w:val="399"/>
          <w:spacing w:val="-71"/>
          <w:w w:val="20"/>
          <w:position w:val="0"/>
        </w:rPr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1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06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4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1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2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22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84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16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89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78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-89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0"/>
          <w:w w:val="20"/>
          <w:position w:val="-40"/>
        </w:rPr>
        <w:t> </w:t>
      </w:r>
      <w:r>
        <w:rPr>
          <w:rFonts w:ascii="Times New Roman" w:hAnsi="Times New Roman" w:cs="Times New Roman" w:eastAsia="Times New Roman"/>
          <w:sz w:val="399"/>
          <w:szCs w:val="399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480" w:bottom="0" w:left="740" w:right="168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jc w:val="left"/>
        <w:spacing w:after="0"/>
        <w:sectPr>
          <w:pgSz w:w="11920" w:h="16840"/>
          <w:pgMar w:top="1580" w:bottom="0" w:left="180" w:right="1680"/>
        </w:sectPr>
      </w:pPr>
      <w:rPr/>
    </w:p>
    <w:p>
      <w:pPr>
        <w:spacing w:before="4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3" w:right="-727"/>
        <w:jc w:val="left"/>
        <w:rPr>
          <w:rFonts w:ascii="Times New Roman" w:hAnsi="Times New Roman" w:cs="Times New Roman" w:eastAsia="Times New Roman"/>
          <w:sz w:val="439"/>
          <w:szCs w:val="439"/>
        </w:rPr>
      </w:pPr>
      <w:rPr/>
      <w:r>
        <w:rPr/>
        <w:pict>
          <v:group style="position:absolute;margin-left:0pt;margin-top:-48.084301pt;width:5.6574pt;height:.1pt;mso-position-horizontal-relative:page;mso-position-vertical-relative:paragraph;z-index:-846" coordorigin="0,-962" coordsize="113,2">
            <v:shape style="position:absolute;left:0;top:-962;width:113;height:2" coordorigin="0,-962" coordsize="113,0" path="m0,-962l113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1.315pt;margin-top:-48.084301pt;width:5.657pt;height:.1pt;mso-position-horizontal-relative:page;mso-position-vertical-relative:paragraph;z-index:-845" coordorigin="226,-962" coordsize="113,2">
            <v:shape style="position:absolute;left:226;top:-962;width:113;height:2" coordorigin="226,-962" coordsize="113,0" path="m226,-962l339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22.629999pt;margin-top:-48.084301pt;width:5.657pt;height:.1pt;mso-position-horizontal-relative:page;mso-position-vertical-relative:paragraph;z-index:-844" coordorigin="453,-962" coordsize="113,2">
            <v:shape style="position:absolute;left:453;top:-962;width:113;height:2" coordorigin="453,-962" coordsize="113,0" path="m453,-962l566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33.945pt;margin-top:-48.084301pt;width:5.657pt;height:.1pt;mso-position-horizontal-relative:page;mso-position-vertical-relative:paragraph;z-index:-843" coordorigin="679,-962" coordsize="113,2">
            <v:shape style="position:absolute;left:679;top:-962;width:113;height:2" coordorigin="679,-962" coordsize="113,0" path="m679,-962l792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45.25pt;margin-top:-48.084301pt;width:5.657pt;height:.1pt;mso-position-horizontal-relative:page;mso-position-vertical-relative:paragraph;z-index:-842" coordorigin="905,-962" coordsize="113,2">
            <v:shape style="position:absolute;left:905;top:-962;width:113;height:2" coordorigin="905,-962" coordsize="113,0" path="m905,-962l1018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56.564999pt;margin-top:-48.084301pt;width:5.657pt;height:.1pt;mso-position-horizontal-relative:page;mso-position-vertical-relative:paragraph;z-index:-841" coordorigin="1131,-962" coordsize="113,2">
            <v:shape style="position:absolute;left:1131;top:-962;width:113;height:2" coordorigin="1131,-962" coordsize="113,0" path="m1131,-962l1244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67.879997pt;margin-top:-48.084301pt;width:5.657pt;height:.1pt;mso-position-horizontal-relative:page;mso-position-vertical-relative:paragraph;z-index:-840" coordorigin="1358,-962" coordsize="113,2">
            <v:shape style="position:absolute;left:1358;top:-962;width:113;height:2" coordorigin="1358,-962" coordsize="113,0" path="m1358,-962l1471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79.195pt;margin-top:-48.084301pt;width:5.657pt;height:.1pt;mso-position-horizontal-relative:page;mso-position-vertical-relative:paragraph;z-index:-839" coordorigin="1584,-962" coordsize="113,2">
            <v:shape style="position:absolute;left:1584;top:-962;width:113;height:2" coordorigin="1584,-962" coordsize="113,0" path="m1584,-962l1697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01.824997pt;margin-top:-48.084301pt;width:5.657pt;height:.1pt;mso-position-horizontal-relative:page;mso-position-vertical-relative:paragraph;z-index:-838" coordorigin="2036,-962" coordsize="113,2">
            <v:shape style="position:absolute;left:2036;top:-962;width:113;height:2" coordorigin="2036,-962" coordsize="113,0" path="m2036,-962l2150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13.139999pt;margin-top:-48.084301pt;width:5.657pt;height:.1pt;mso-position-horizontal-relative:page;mso-position-vertical-relative:paragraph;z-index:-837" coordorigin="2263,-962" coordsize="113,2">
            <v:shape style="position:absolute;left:2263;top:-962;width:113;height:2" coordorigin="2263,-962" coordsize="113,0" path="m2263,-962l2376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24.445pt;margin-top:-48.084301pt;width:5.657pt;height:.1pt;mso-position-horizontal-relative:page;mso-position-vertical-relative:paragraph;z-index:-836" coordorigin="2489,-962" coordsize="113,2">
            <v:shape style="position:absolute;left:2489;top:-962;width:113;height:2" coordorigin="2489,-962" coordsize="113,0" path="m2489,-962l2602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35.759995pt;margin-top:-48.084301pt;width:5.657pt;height:.1pt;mso-position-horizontal-relative:page;mso-position-vertical-relative:paragraph;z-index:-835" coordorigin="2715,-962" coordsize="113,2">
            <v:shape style="position:absolute;left:2715;top:-962;width:113;height:2" coordorigin="2715,-962" coordsize="113,0" path="m2715,-962l2828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47.074997pt;margin-top:-48.084301pt;width:5.657pt;height:.1pt;mso-position-horizontal-relative:page;mso-position-vertical-relative:paragraph;z-index:-834" coordorigin="2941,-962" coordsize="113,2">
            <v:shape style="position:absolute;left:2941;top:-962;width:113;height:2" coordorigin="2941,-962" coordsize="113,0" path="m2941,-962l3055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58.389999pt;margin-top:-48.084301pt;width:5.657pt;height:.1pt;mso-position-horizontal-relative:page;mso-position-vertical-relative:paragraph;z-index:-833" coordorigin="3168,-962" coordsize="113,2">
            <v:shape style="position:absolute;left:3168;top:-962;width:113;height:2" coordorigin="3168,-962" coordsize="113,0" path="m3168,-962l3281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69.420502pt;margin-top:-48.368801pt;width:6.226pt;height:6.227pt;mso-position-horizontal-relative:page;mso-position-vertical-relative:paragraph;z-index:-832" coordorigin="3388,-967" coordsize="125,125">
            <v:group style="position:absolute;left:3394;top:-962;width:113;height:2" coordorigin="3394,-962" coordsize="113,2">
              <v:shape style="position:absolute;left:3394;top:-962;width:113;height:2" coordorigin="3394,-962" coordsize="113,0" path="m3394,-962l3507,-962e" filled="f" stroked="t" strokeweight=".569pt" strokecolor="#000000">
                <v:path arrowok="t"/>
              </v:shape>
            </v:group>
            <v:group style="position:absolute;left:3507;top:-962;width:2;height:113" coordorigin="3507,-962" coordsize="2,113">
              <v:shape style="position:absolute;left:3507;top:-962;width:2;height:113" coordorigin="3507,-962" coordsize="0,113" path="m3507,-962l3507,-849e" filled="f" stroked="t" strokeweight=".569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81.020004pt;margin-top:-48.084301pt;width:5.657pt;height:.1pt;mso-position-horizontal-relative:page;mso-position-vertical-relative:paragraph;z-index:-831" coordorigin="3620,-962" coordsize="113,2">
            <v:shape style="position:absolute;left:3620;top:-962;width:113;height:2" coordorigin="3620,-962" coordsize="113,0" path="m3620,-962l3734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92.335007pt;margin-top:-48.084301pt;width:5.657pt;height:.1pt;mso-position-horizontal-relative:page;mso-position-vertical-relative:paragraph;z-index:-830" coordorigin="3847,-962" coordsize="113,2">
            <v:shape style="position:absolute;left:3847;top:-962;width:113;height:2" coordorigin="3847,-962" coordsize="113,0" path="m3847,-962l3960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203.639999pt;margin-top:-48.084301pt;width:5.657pt;height:.1pt;mso-position-horizontal-relative:page;mso-position-vertical-relative:paragraph;z-index:-829" coordorigin="4073,-962" coordsize="113,2">
            <v:shape style="position:absolute;left:4073;top:-962;width:113;height:2" coordorigin="4073,-962" coordsize="113,0" path="m4073,-962l4186,-96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36.769302pt;width:.1pt;height:5.658pt;mso-position-horizontal-relative:page;mso-position-vertical-relative:paragraph;z-index:-794" coordorigin="3507,-735" coordsize="2,113">
            <v:shape style="position:absolute;left:3507;top:-735;width:2;height:113" coordorigin="3507,-735" coordsize="0,113" path="m3507,-735l3507,-62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25.454302pt;width:.1pt;height:5.658pt;mso-position-horizontal-relative:page;mso-position-vertical-relative:paragraph;z-index:-793" coordorigin="3507,-509" coordsize="2,113">
            <v:shape style="position:absolute;left:3507;top:-509;width:2;height:113" coordorigin="3507,-509" coordsize="0,113" path="m3507,-509l3507,-396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14.139301pt;width:.1pt;height:5.658pt;mso-position-horizontal-relative:page;mso-position-vertical-relative:paragraph;z-index:-792" coordorigin="3507,-283" coordsize="2,113">
            <v:shape style="position:absolute;left:3507;top:-283;width:2;height:113" coordorigin="3507,-283" coordsize="0,113" path="m3507,-283l3507,-17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2.824301pt;width:.1pt;height:5.658pt;mso-position-horizontal-relative:page;mso-position-vertical-relative:paragraph;z-index:-791" coordorigin="3507,-56" coordsize="2,113">
            <v:shape style="position:absolute;left:3507;top:-56;width:2;height:113" coordorigin="3507,-56" coordsize="0,113" path="m3507,-56l3507,57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8.480699pt;width:.1pt;height:5.658pt;mso-position-horizontal-relative:page;mso-position-vertical-relative:paragraph;z-index:-790" coordorigin="3507,170" coordsize="2,113">
            <v:shape style="position:absolute;left:3507;top:170;width:2;height:113" coordorigin="3507,170" coordsize="0,113" path="m3507,170l3507,28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19.795698pt;width:.1pt;height:5.658pt;mso-position-horizontal-relative:page;mso-position-vertical-relative:paragraph;z-index:-789" coordorigin="3507,396" coordsize="2,113">
            <v:shape style="position:absolute;left:3507;top:396;width:2;height:113" coordorigin="3507,396" coordsize="0,113" path="m3507,396l3507,509e" filled="f" stroked="t" strokeweight=".569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.1385pt;margin-top:8.014022pt;width:55.556605pt;height:142.365179pt;mso-position-horizontal-relative:page;mso-position-vertical-relative:paragraph;z-index:-767" type="#_x0000_t202" filled="f" stroked="f">
            <v:textbox inset="0,0,0,0">
              <w:txbxContent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4" w:after="0" w:line="220" w:lineRule="exact"/>
                    <w:jc w:val="left"/>
                    <w:rPr>
                      <w:sz w:val="22"/>
                      <w:szCs w:val="22"/>
                    </w:rPr>
                  </w:pPr>
                  <w:rPr/>
                  <w:r>
                    <w:rPr>
                      <w:sz w:val="22"/>
                      <w:szCs w:val="22"/>
                    </w:rPr>
                  </w:r>
                </w:p>
                <w:p>
                  <w:pPr>
                    <w:spacing w:before="0" w:after="0" w:line="240" w:lineRule="auto"/>
                    <w:ind w:right="-467"/>
                    <w:jc w:val="left"/>
                    <w:rPr>
                      <w:rFonts w:ascii="Times New Roman" w:hAnsi="Times New Roman" w:cs="Times New Roman" w:eastAsia="Times New Roman"/>
                      <w:sz w:val="239"/>
                      <w:szCs w:val="239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20"/>
                      <w:w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20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47"/>
                      <w:w w:val="20"/>
                      <w:position w:val="-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6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80"/>
                      <w:w w:val="20"/>
                      <w:position w:val="-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6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93"/>
                      <w:w w:val="20"/>
                      <w:position w:val="-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13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13"/>
                      <w:w w:val="20"/>
                      <w:position w:val="-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93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20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20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87"/>
                      <w:w w:val="20"/>
                      <w:position w:val="-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8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0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87"/>
                      <w:w w:val="20"/>
                      <w:position w:val="-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0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0"/>
                      <w:w w:val="20"/>
                      <w:position w:val="-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7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0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6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87"/>
                      <w:w w:val="20"/>
                      <w:position w:val="-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20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0"/>
                      <w:w w:val="20"/>
                      <w:position w:val="-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80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93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13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8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73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10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67"/>
                      <w:w w:val="20"/>
                      <w:position w:val="23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53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8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20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-53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0"/>
                      <w:w w:val="20"/>
                      <w:imprint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0"/>
                      <w:w w:val="20"/>
                      <w:position w:val="0"/>
                    </w:rPr>
                  </w:r>
                  <w:r>
                    <w:rPr>
                      <w:rFonts w:ascii="Times New Roman" w:hAnsi="Times New Roman" w:cs="Times New Roman" w:eastAsia="Times New Roman"/>
                      <w:sz w:val="239"/>
                      <w:szCs w:val="239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20"/>
          <w:w w:val="20"/>
          <w:position w:val="51"/>
        </w:rPr>
      </w:r>
      <w:r>
        <w:rPr>
          <w:rFonts w:ascii="Times New Roman" w:hAnsi="Times New Roman" w:cs="Times New Roman" w:eastAsia="Times New Roman"/>
          <w:sz w:val="439"/>
          <w:szCs w:val="439"/>
          <w:spacing w:val="-220"/>
          <w:w w:val="20"/>
          <w:strike/>
          <w:position w:val="51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20"/>
          <w:w w:val="20"/>
          <w:strike/>
          <w:position w:val="51"/>
        </w:rPr>
      </w:r>
      <w:r>
        <w:rPr>
          <w:rFonts w:ascii="Times New Roman" w:hAnsi="Times New Roman" w:cs="Times New Roman" w:eastAsia="Times New Roman"/>
          <w:sz w:val="439"/>
          <w:szCs w:val="439"/>
          <w:spacing w:val="-220"/>
          <w:w w:val="20"/>
          <w:position w:val="51"/>
        </w:rPr>
      </w:r>
      <w:r>
        <w:rPr>
          <w:rFonts w:ascii="Times New Roman" w:hAnsi="Times New Roman" w:cs="Times New Roman" w:eastAsia="Times New Roman"/>
          <w:sz w:val="439"/>
          <w:szCs w:val="439"/>
          <w:spacing w:val="-220"/>
          <w:w w:val="20"/>
          <w:position w:val="51"/>
        </w:rPr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6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6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8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6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19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0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9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93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0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93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86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8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15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93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6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93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93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0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09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6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93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3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16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0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0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7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7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4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92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7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73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7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7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06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0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3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86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6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99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00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6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9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76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65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19"/>
          <w:w w:val="20"/>
          <w:position w:val="51"/>
        </w:rPr>
      </w:r>
      <w:r>
        <w:rPr>
          <w:rFonts w:ascii="Times New Roman" w:hAnsi="Times New Roman" w:cs="Times New Roman" w:eastAsia="Times New Roman"/>
          <w:sz w:val="439"/>
          <w:szCs w:val="439"/>
          <w:spacing w:val="-154"/>
          <w:w w:val="20"/>
          <w:strike/>
          <w:position w:val="51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54"/>
          <w:w w:val="20"/>
          <w:strike/>
          <w:position w:val="51"/>
        </w:rPr>
      </w:r>
      <w:r>
        <w:rPr>
          <w:rFonts w:ascii="Times New Roman" w:hAnsi="Times New Roman" w:cs="Times New Roman" w:eastAsia="Times New Roman"/>
          <w:sz w:val="439"/>
          <w:szCs w:val="439"/>
          <w:spacing w:val="-154"/>
          <w:w w:val="20"/>
          <w:position w:val="51"/>
        </w:rPr>
      </w:r>
      <w:r>
        <w:rPr>
          <w:rFonts w:ascii="Times New Roman" w:hAnsi="Times New Roman" w:cs="Times New Roman" w:eastAsia="Times New Roman"/>
          <w:sz w:val="439"/>
          <w:szCs w:val="439"/>
          <w:spacing w:val="-154"/>
          <w:w w:val="20"/>
          <w:position w:val="51"/>
        </w:rPr>
      </w:r>
      <w:r>
        <w:rPr>
          <w:rFonts w:ascii="Times New Roman" w:hAnsi="Times New Roman" w:cs="Times New Roman" w:eastAsia="Times New Roman"/>
          <w:sz w:val="239"/>
          <w:szCs w:val="239"/>
          <w:spacing w:val="-5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97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58"/>
          <w:w w:val="20"/>
          <w:strike/>
          <w:position w:val="51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58"/>
          <w:w w:val="20"/>
          <w:strike/>
          <w:position w:val="51"/>
        </w:rPr>
      </w:r>
      <w:r>
        <w:rPr>
          <w:rFonts w:ascii="Times New Roman" w:hAnsi="Times New Roman" w:cs="Times New Roman" w:eastAsia="Times New Roman"/>
          <w:sz w:val="439"/>
          <w:szCs w:val="439"/>
          <w:spacing w:val="-158"/>
          <w:w w:val="20"/>
          <w:position w:val="51"/>
        </w:rPr>
      </w:r>
      <w:r>
        <w:rPr>
          <w:rFonts w:ascii="Times New Roman" w:hAnsi="Times New Roman" w:cs="Times New Roman" w:eastAsia="Times New Roman"/>
          <w:sz w:val="439"/>
          <w:szCs w:val="439"/>
          <w:spacing w:val="0"/>
          <w:w w:val="20"/>
          <w:position w:val="51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578" w:lineRule="atLeast"/>
        <w:ind w:left="103" w:right="-20"/>
        <w:jc w:val="left"/>
        <w:rPr>
          <w:rFonts w:ascii="Times New Roman" w:hAnsi="Times New Roman" w:cs="Times New Roman" w:eastAsia="Times New Roman"/>
          <w:sz w:val="239"/>
          <w:szCs w:val="239"/>
        </w:rPr>
      </w:pPr>
      <w:rPr/>
      <w:r>
        <w:rPr/>
        <w:pict>
          <v:group style="position:absolute;margin-left:175.360001pt;margin-top:-70.716751pt;width:.1pt;height:5.658pt;mso-position-horizontal-relative:page;mso-position-vertical-relative:paragraph;z-index:-788" coordorigin="3507,-1414" coordsize="2,113">
            <v:shape style="position:absolute;left:3507;top:-1414;width:2;height:113" coordorigin="3507,-1414" coordsize="0,113" path="m3507,-1414l3507,-1301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59.401756pt;width:.1pt;height:5.658pt;mso-position-horizontal-relative:page;mso-position-vertical-relative:paragraph;z-index:-787" coordorigin="3507,-1188" coordsize="2,113">
            <v:shape style="position:absolute;left:3507;top:-1188;width:2;height:113" coordorigin="3507,-1188" coordsize="0,113" path="m3507,-1188l3507,-1075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48.086754pt;width:.1pt;height:5.658pt;mso-position-horizontal-relative:page;mso-position-vertical-relative:paragraph;z-index:-786" coordorigin="3507,-962" coordsize="2,113">
            <v:shape style="position:absolute;left:3507;top:-962;width:2;height:113" coordorigin="3507,-962" coordsize="0,113" path="m3507,-962l3507,-849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36.771755pt;width:.1pt;height:5.658pt;mso-position-horizontal-relative:page;mso-position-vertical-relative:paragraph;z-index:-785" coordorigin="3507,-735" coordsize="2,113">
            <v:shape style="position:absolute;left:3507;top:-735;width:2;height:113" coordorigin="3507,-735" coordsize="0,113" path="m3507,-735l3507,-62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25.456755pt;width:.1pt;height:5.658pt;mso-position-horizontal-relative:page;mso-position-vertical-relative:paragraph;z-index:-784" coordorigin="3507,-509" coordsize="2,113">
            <v:shape style="position:absolute;left:3507;top:-509;width:2;height:113" coordorigin="3507,-509" coordsize="0,113" path="m3507,-509l3507,-396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14.151754pt;width:.1pt;height:5.658pt;mso-position-horizontal-relative:page;mso-position-vertical-relative:paragraph;z-index:-783" coordorigin="3507,-283" coordsize="2,113">
            <v:shape style="position:absolute;left:3507;top:-283;width:2;height:113" coordorigin="3507,-283" coordsize="0,113" path="m3507,-283l3507,-17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2.836755pt;width:.1pt;height:5.658pt;mso-position-horizontal-relative:page;mso-position-vertical-relative:paragraph;z-index:-782" coordorigin="3507,-57" coordsize="2,113">
            <v:shape style="position:absolute;left:3507;top:-57;width:2;height:113" coordorigin="3507,-57" coordsize="0,113" path="m3507,-57l3507,56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8.478246pt;width:.1pt;height:5.658pt;mso-position-horizontal-relative:page;mso-position-vertical-relative:paragraph;z-index:-781" coordorigin="3507,170" coordsize="2,113">
            <v:shape style="position:absolute;left:3507;top:170;width:2;height:113" coordorigin="3507,170" coordsize="0,113" path="m3507,170l3507,28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19.793245pt;width:.1pt;height:5.658pt;mso-position-horizontal-relative:page;mso-position-vertical-relative:paragraph;z-index:-780" coordorigin="3507,396" coordsize="2,113">
            <v:shape style="position:absolute;left:3507;top:396;width:2;height:113" coordorigin="3507,396" coordsize="0,113" path="m3507,396l3507,509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89.498993pt;margin-top:-101.827751pt;width:130.24pt;height:130.104000pt;mso-position-horizontal-relative:page;mso-position-vertical-relative:paragraph;z-index:-768" coordorigin="3790,-2037" coordsize="2605,2602">
            <v:shape style="position:absolute;left:3790;top:-2037;width:2605;height:2602" type="#_x0000_t75">
              <v:imagedata r:id="rId6" o:title=""/>
            </v:shape>
            <v:group style="position:absolute;left:5176;top:-933;width:113;height:113" coordorigin="5176,-933" coordsize="113,113">
              <v:shape style="position:absolute;left:5176;top:-933;width:113;height:113" coordorigin="5176,-933" coordsize="113,113" path="m5176,-820l5289,-820,5289,-933,5176,-933,5176,-820xe" filled="t" fillcolor="#FFFFFF" stroked="f">
                <v:path arrowok="t"/>
                <v:fill/>
              </v:shape>
            </v:group>
            <v:group style="position:absolute;left:5176;top:-651;width:113;height:113" coordorigin="5176,-651" coordsize="113,113">
              <v:shape style="position:absolute;left:5176;top:-651;width:113;height:113" coordorigin="5176,-651" coordsize="113,113" path="m5176,-537l5289,-537,5289,-651,5176,-651,5176,-537xe" filled="t" fillcolor="#FFFFFF" stroked="f">
                <v:path arrowok="t"/>
                <v:fill/>
              </v:shape>
            </v:group>
            <v:group style="position:absolute;left:4893;top:-933;width:113;height:113" coordorigin="4893,-933" coordsize="113,113">
              <v:shape style="position:absolute;left:4893;top:-933;width:113;height:113" coordorigin="4893,-933" coordsize="113,113" path="m4893,-820l5006,-820,5006,-933,4893,-933,4893,-820xe" filled="t" fillcolor="#FFFFFF" stroked="f">
                <v:path arrowok="t"/>
                <v:fill/>
              </v:shape>
            </v:group>
            <v:group style="position:absolute;left:4893;top:-651;width:113;height:113" coordorigin="4893,-651" coordsize="113,113">
              <v:shape style="position:absolute;left:4893;top:-651;width:113;height:113" coordorigin="4893,-651" coordsize="113,113" path="m4893,-537l5006,-537,5006,-651,4893,-651,4893,-537xe" filled="t" fillcolor="#FFFFFF" stroked="f">
                <v:path arrowok="t"/>
                <v:fill/>
              </v:shape>
            </v:group>
            <v:group style="position:absolute;left:5006;top:-933;width:170;height:113" coordorigin="5006,-933" coordsize="170,113">
              <v:shape style="position:absolute;left:5006;top:-933;width:170;height:113" coordorigin="5006,-933" coordsize="170,113" path="m5006,-820l5176,-820,5176,-933,5006,-933,5006,-820xe" filled="t" fillcolor="#FF0000" stroked="f">
                <v:path arrowok="t"/>
                <v:fill/>
              </v:shape>
            </v:group>
            <v:group style="position:absolute;left:5006;top:-651;width:170;height:113" coordorigin="5006,-651" coordsize="170,113">
              <v:shape style="position:absolute;left:5006;top:-651;width:170;height:113" coordorigin="5006,-651" coordsize="170,113" path="m5006,-537l5176,-537,5176,-651,5006,-651,5006,-537xe" filled="t" fillcolor="#FF0000" stroked="f">
                <v:path arrowok="t"/>
                <v:fill/>
              </v:shape>
            </v:group>
            <v:group style="position:absolute;left:4893;top:-820;width:396;height:170" coordorigin="4893,-820" coordsize="396,170">
              <v:shape style="position:absolute;left:4893;top:-820;width:396;height:170" coordorigin="4893,-820" coordsize="396,170" path="m4893,-651l5289,-651,5289,-820,4893,-820,4893,-651e" filled="t" fillcolor="#FF0000" stroked="f">
                <v:path arrowok="t"/>
                <v:fill/>
              </v:shape>
            </v:group>
            <w10:wrap type="none"/>
          </v:group>
        </w:pict>
      </w:r>
      <w:r>
        <w:rPr>
          <w:rFonts w:ascii="Times New Roman" w:hAnsi="Times New Roman" w:cs="Times New Roman" w:eastAsia="Times New Roman"/>
          <w:sz w:val="239"/>
          <w:szCs w:val="239"/>
          <w:spacing w:val="-53"/>
          <w:w w:val="20"/>
        </w:rPr>
        <w:t>    </w:t>
      </w:r>
      <w:r>
        <w:rPr>
          <w:rFonts w:ascii="Times New Roman" w:hAnsi="Times New Roman" w:cs="Times New Roman" w:eastAsia="Times New Roman"/>
          <w:sz w:val="239"/>
          <w:szCs w:val="239"/>
          <w:spacing w:val="-86"/>
          <w:w w:val="2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40"/>
          <w:w w:val="2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53"/>
          <w:w w:val="20"/>
        </w:rPr>
        <w:t>  </w:t>
      </w:r>
      <w:r>
        <w:rPr>
          <w:rFonts w:ascii="Times New Roman" w:hAnsi="Times New Roman" w:cs="Times New Roman" w:eastAsia="Times New Roman"/>
          <w:sz w:val="239"/>
          <w:szCs w:val="239"/>
          <w:spacing w:val="-87"/>
          <w:w w:val="2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right="-20"/>
        <w:jc w:val="left"/>
        <w:rPr>
          <w:rFonts w:ascii="Times New Roman" w:hAnsi="Times New Roman" w:cs="Times New Roman" w:eastAsia="Times New Roman"/>
          <w:sz w:val="319"/>
          <w:szCs w:val="319"/>
        </w:rPr>
      </w:pPr>
      <w:rPr/>
      <w:r>
        <w:rPr/>
        <w:pict>
          <v:group style="position:absolute;margin-left:237.585007pt;margin-top:-104.64978pt;width:5.657pt;height:.1pt;mso-position-horizontal-relative:page;mso-position-vertical-relative:paragraph;z-index:-826" coordorigin="4752,-2093" coordsize="113,2">
            <v:shape style="position:absolute;left:4752;top:-2093;width:113;height:2" coordorigin="4752,-2093" coordsize="113,0" path="m4752,-2093l4865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248.899994pt;margin-top:-104.64978pt;width:5.657pt;height:.1pt;mso-position-horizontal-relative:page;mso-position-vertical-relative:paragraph;z-index:-825" coordorigin="4978,-2093" coordsize="113,2">
            <v:shape style="position:absolute;left:4978;top:-2093;width:113;height:2" coordorigin="4978,-2093" coordsize="113,0" path="m4978,-2093l5091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260.214996pt;margin-top:-104.64978pt;width:5.657pt;height:.1pt;mso-position-horizontal-relative:page;mso-position-vertical-relative:paragraph;z-index:-824" coordorigin="5204,-2093" coordsize="113,2">
            <v:shape style="position:absolute;left:5204;top:-2093;width:113;height:2" coordorigin="5204,-2093" coordsize="113,0" path="m5204,-2093l5317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271.529999pt;margin-top:-104.64978pt;width:5.657pt;height:.1pt;mso-position-horizontal-relative:page;mso-position-vertical-relative:paragraph;z-index:-823" coordorigin="5431,-2093" coordsize="113,2">
            <v:shape style="position:absolute;left:5431;top:-2093;width:113;height:2" coordorigin="5431,-2093" coordsize="113,0" path="m5431,-2093l5544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282.834991pt;margin-top:-104.64978pt;width:5.657pt;height:.1pt;mso-position-horizontal-relative:page;mso-position-vertical-relative:paragraph;z-index:-822" coordorigin="5657,-2093" coordsize="113,2">
            <v:shape style="position:absolute;left:5657;top:-2093;width:113;height:2" coordorigin="5657,-2093" coordsize="113,0" path="m5657,-2093l5770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294.149994pt;margin-top:-104.64978pt;width:5.657pt;height:.1pt;mso-position-horizontal-relative:page;mso-position-vertical-relative:paragraph;z-index:-821" coordorigin="5883,-2093" coordsize="113,2">
            <v:shape style="position:absolute;left:5883;top:-2093;width:113;height:2" coordorigin="5883,-2093" coordsize="113,0" path="m5883,-2093l5996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305.464996pt;margin-top:-104.64978pt;width:5.657pt;height:.1pt;mso-position-horizontal-relative:page;mso-position-vertical-relative:paragraph;z-index:-820" coordorigin="6109,-2093" coordsize="113,2">
            <v:shape style="position:absolute;left:6109;top:-2093;width:113;height:2" coordorigin="6109,-2093" coordsize="113,0" path="m6109,-2093l6222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316.779999pt;margin-top:-104.64978pt;width:5.657pt;height:.1pt;mso-position-horizontal-relative:page;mso-position-vertical-relative:paragraph;z-index:-819" coordorigin="6336,-2093" coordsize="113,2">
            <v:shape style="position:absolute;left:6336;top:-2093;width:113;height:2" coordorigin="6336,-2093" coordsize="113,0" path="m6336,-2093l6449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328.095001pt;margin-top:-104.64978pt;width:5.657pt;height:.1pt;mso-position-horizontal-relative:page;mso-position-vertical-relative:paragraph;z-index:-818" coordorigin="6562,-2093" coordsize="113,2">
            <v:shape style="position:absolute;left:6562;top:-2093;width:113;height:2" coordorigin="6562,-2093" coordsize="113,0" path="m6562,-2093l6675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339.410004pt;margin-top:-104.64978pt;width:5.657pt;height:.1pt;mso-position-horizontal-relative:page;mso-position-vertical-relative:paragraph;z-index:-817" coordorigin="6788,-2093" coordsize="113,2">
            <v:shape style="position:absolute;left:6788;top:-2093;width:113;height:2" coordorigin="6788,-2093" coordsize="113,0" path="m6788,-2093l6901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350.725006pt;margin-top:-104.64978pt;width:5.657pt;height:.1pt;mso-position-horizontal-relative:page;mso-position-vertical-relative:paragraph;z-index:-816" coordorigin="7015,-2093" coordsize="113,2">
            <v:shape style="position:absolute;left:7015;top:-2093;width:113;height:2" coordorigin="7015,-2093" coordsize="113,0" path="m7015,-2093l7128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362.029999pt;margin-top:-104.64978pt;width:5.657pt;height:.1pt;mso-position-horizontal-relative:page;mso-position-vertical-relative:paragraph;z-index:-815" coordorigin="7241,-2093" coordsize="113,2">
            <v:shape style="position:absolute;left:7241;top:-2093;width:113;height:2" coordorigin="7241,-2093" coordsize="113,0" path="m7241,-2093l7354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373.345001pt;margin-top:-104.64978pt;width:5.657pt;height:.1pt;mso-position-horizontal-relative:page;mso-position-vertical-relative:paragraph;z-index:-814" coordorigin="7467,-2093" coordsize="113,2">
            <v:shape style="position:absolute;left:7467;top:-2093;width:113;height:2" coordorigin="7467,-2093" coordsize="113,0" path="m7467,-2093l7580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384.660004pt;margin-top:-104.64978pt;width:5.657pt;height:.1pt;mso-position-horizontal-relative:page;mso-position-vertical-relative:paragraph;z-index:-813" coordorigin="7693,-2093" coordsize="113,2">
            <v:shape style="position:absolute;left:7693;top:-2093;width:113;height:2" coordorigin="7693,-2093" coordsize="113,0" path="m7693,-2093l7806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395.975006pt;margin-top:-104.64978pt;width:5.657pt;height:.1pt;mso-position-horizontal-relative:page;mso-position-vertical-relative:paragraph;z-index:-812" coordorigin="7920,-2093" coordsize="113,2">
            <v:shape style="position:absolute;left:7920;top:-2093;width:113;height:2" coordorigin="7920,-2093" coordsize="113,0" path="m7920,-2093l8033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407.290009pt;margin-top:-104.64978pt;width:5.657pt;height:.1pt;mso-position-horizontal-relative:page;mso-position-vertical-relative:paragraph;z-index:-811" coordorigin="8146,-2093" coordsize="113,2">
            <v:shape style="position:absolute;left:8146;top:-2093;width:113;height:2" coordorigin="8146,-2093" coordsize="113,0" path="m8146,-2093l8259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418.605011pt;margin-top:-104.64978pt;width:5.657pt;height:.1pt;mso-position-horizontal-relative:page;mso-position-vertical-relative:paragraph;z-index:-810" coordorigin="8372,-2093" coordsize="113,2">
            <v:shape style="position:absolute;left:8372;top:-2093;width:113;height:2" coordorigin="8372,-2093" coordsize="113,0" path="m8372,-2093l8485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429.920013pt;margin-top:-104.64978pt;width:5.657pt;height:.1pt;mso-position-horizontal-relative:page;mso-position-vertical-relative:paragraph;z-index:-809" coordorigin="8598,-2093" coordsize="113,2">
            <v:shape style="position:absolute;left:8598;top:-2093;width:113;height:2" coordorigin="8598,-2093" coordsize="113,0" path="m8598,-2093l8712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441.225006pt;margin-top:-104.64978pt;width:5.657pt;height:.1pt;mso-position-horizontal-relative:page;mso-position-vertical-relative:paragraph;z-index:-808" coordorigin="8825,-2093" coordsize="113,2">
            <v:shape style="position:absolute;left:8825;top:-2093;width:113;height:2" coordorigin="8825,-2093" coordsize="113,0" path="m8825,-2093l8938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452.540009pt;margin-top:-104.64978pt;width:5.657pt;height:.1pt;mso-position-horizontal-relative:page;mso-position-vertical-relative:paragraph;z-index:-807" coordorigin="9051,-2093" coordsize="113,2">
            <v:shape style="position:absolute;left:9051;top:-2093;width:113;height:2" coordorigin="9051,-2093" coordsize="113,0" path="m9051,-2093l9164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463.855011pt;margin-top:-104.64978pt;width:5.657pt;height:.1pt;mso-position-horizontal-relative:page;mso-position-vertical-relative:paragraph;z-index:-806" coordorigin="9277,-2093" coordsize="113,2">
            <v:shape style="position:absolute;left:9277;top:-2093;width:113;height:2" coordorigin="9277,-2093" coordsize="113,0" path="m9277,-2093l9390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475.170013pt;margin-top:-104.64978pt;width:5.657pt;height:.1pt;mso-position-horizontal-relative:page;mso-position-vertical-relative:paragraph;z-index:-805" coordorigin="9503,-2093" coordsize="113,2">
            <v:shape style="position:absolute;left:9503;top:-2093;width:113;height:2" coordorigin="9503,-2093" coordsize="113,0" path="m9503,-2093l9617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486.484985pt;margin-top:-104.64978pt;width:5.657pt;height:.1pt;mso-position-horizontal-relative:page;mso-position-vertical-relative:paragraph;z-index:-804" coordorigin="9730,-2093" coordsize="113,2">
            <v:shape style="position:absolute;left:9730;top:-2093;width:113;height:2" coordorigin="9730,-2093" coordsize="113,0" path="m9730,-2093l9843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497.799988pt;margin-top:-104.64978pt;width:5.657pt;height:.1pt;mso-position-horizontal-relative:page;mso-position-vertical-relative:paragraph;z-index:-803" coordorigin="9956,-2093" coordsize="113,2">
            <v:shape style="position:absolute;left:9956;top:-2093;width:113;height:2" coordorigin="9956,-2093" coordsize="113,0" path="m9956,-2093l10069,-209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509.11499pt;margin-top:-104.64978pt;width:5.657pt;height:.1pt;mso-position-horizontal-relative:page;mso-position-vertical-relative:paragraph;z-index:-802" coordorigin="10182,-2093" coordsize="113,2">
            <v:shape style="position:absolute;left:10182;top:-2093;width:113;height:2" coordorigin="10182,-2093" coordsize="113,0" path="m10182,-2093l10295,-2093e" filled="f" stroked="t" strokeweight=".569pt" strokecolor="#000000">
              <v:path arrowok="t"/>
            </v:shape>
          </v:group>
          <w10:wrap type="none"/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33.74881pt;margin-top:-57.194695pt;width:59.444188pt;height:221.872403pt;mso-position-horizontal-relative:page;mso-position-vertical-relative:paragraph;z-index:-766" type="#_x0000_t202" filled="f" stroked="f">
            <v:textbox inset="0,0,0,0">
              <w:txbxContent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1" w:after="0" w:line="240" w:lineRule="exact"/>
                    <w:jc w:val="left"/>
                    <w:rPr>
                      <w:sz w:val="24"/>
                      <w:szCs w:val="24"/>
                    </w:rPr>
                  </w:pPr>
                  <w:rPr/>
                  <w:r>
                    <w:rPr>
                      <w:sz w:val="24"/>
                      <w:szCs w:val="24"/>
                    </w:rPr>
                  </w:r>
                </w:p>
                <w:p>
                  <w:pPr>
                    <w:spacing w:before="0" w:after="0" w:line="240" w:lineRule="auto"/>
                    <w:ind w:right="-706"/>
                    <w:jc w:val="left"/>
                    <w:rPr>
                      <w:rFonts w:ascii="Times New Roman" w:hAnsi="Times New Roman" w:cs="Times New Roman" w:eastAsia="Times New Roman"/>
                      <w:sz w:val="319"/>
                      <w:szCs w:val="319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62"/>
                      <w:w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51"/>
                      <w:w w:val="2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89"/>
                      <w:w w:val="20"/>
                      <w:position w:val="12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51"/>
                      <w:w w:val="20"/>
                      <w:position w:val="102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51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89"/>
                      <w:w w:val="20"/>
                      <w:position w:val="12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51"/>
                      <w:w w:val="20"/>
                      <w:position w:val="102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24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51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24"/>
                      <w:w w:val="20"/>
                      <w:position w:val="12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51"/>
                      <w:w w:val="20"/>
                      <w:position w:val="102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24"/>
                      <w:w w:val="20"/>
                      <w:position w:val="12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59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06"/>
                      <w:w w:val="20"/>
                      <w:position w:val="102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24"/>
                      <w:w w:val="20"/>
                      <w:position w:val="124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33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33"/>
                      <w:w w:val="20"/>
                      <w:position w:val="102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51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24"/>
                      <w:w w:val="20"/>
                      <w:position w:val="102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60"/>
                      <w:w w:val="20"/>
                      <w:position w:val="102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71"/>
                      <w:w w:val="20"/>
                      <w:position w:val="0"/>
                    </w:rPr>
                    <w:t> 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06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80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89"/>
                      <w:w w:val="20"/>
                      <w:position w:val="0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71"/>
                      <w:w w:val="20"/>
                      <w:position w:val="102"/>
                    </w:rPr>
                    <w:t> 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-115"/>
                      <w:w w:val="20"/>
                      <w:position w:val="102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319"/>
                      <w:szCs w:val="319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20"/>
          <w:w w:val="20"/>
          <w:position w:val="164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40"/>
          <w:w w:val="20"/>
          <w:position w:val="9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3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7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41"/>
          <w:w w:val="20"/>
          <w:position w:val="164"/>
        </w:rPr>
      </w:r>
      <w:r>
        <w:rPr>
          <w:rFonts w:ascii="Times New Roman" w:hAnsi="Times New Roman" w:cs="Times New Roman" w:eastAsia="Times New Roman"/>
          <w:sz w:val="439"/>
          <w:szCs w:val="439"/>
          <w:spacing w:val="-195"/>
          <w:w w:val="20"/>
          <w:strike/>
          <w:position w:val="164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95"/>
          <w:w w:val="20"/>
          <w:strike/>
          <w:position w:val="164"/>
        </w:rPr>
      </w:r>
      <w:r>
        <w:rPr>
          <w:rFonts w:ascii="Times New Roman" w:hAnsi="Times New Roman" w:cs="Times New Roman" w:eastAsia="Times New Roman"/>
          <w:sz w:val="439"/>
          <w:szCs w:val="439"/>
          <w:spacing w:val="-195"/>
          <w:w w:val="20"/>
          <w:position w:val="164"/>
        </w:rPr>
      </w:r>
      <w:r>
        <w:rPr>
          <w:rFonts w:ascii="Times New Roman" w:hAnsi="Times New Roman" w:cs="Times New Roman" w:eastAsia="Times New Roman"/>
          <w:sz w:val="439"/>
          <w:szCs w:val="439"/>
          <w:spacing w:val="-209"/>
          <w:w w:val="20"/>
          <w:position w:val="9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9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4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0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01"/>
          <w:w w:val="20"/>
          <w:position w:val="16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7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6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17"/>
          <w:w w:val="20"/>
          <w:position w:val="9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5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7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02"/>
          <w:w w:val="20"/>
          <w:position w:val="16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8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88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18"/>
          <w:w w:val="20"/>
          <w:position w:val="16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5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9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1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12"/>
          <w:w w:val="20"/>
          <w:position w:val="16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4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18"/>
          <w:w w:val="20"/>
          <w:position w:val="16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17"/>
          <w:w w:val="20"/>
          <w:position w:val="16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68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8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20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52"/>
          <w:w w:val="20"/>
          <w:position w:val="9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6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05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2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12"/>
          <w:w w:val="20"/>
          <w:position w:val="9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3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0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4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80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112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3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218"/>
          <w:w w:val="20"/>
          <w:position w:val="9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6"/>
          <w:w w:val="20"/>
          <w:position w:val="23"/>
        </w:rPr>
        <w:t> </w:t>
      </w:r>
      <w:r>
        <w:rPr>
          <w:rFonts w:ascii="Times New Roman" w:hAnsi="Times New Roman" w:cs="Times New Roman" w:eastAsia="Times New Roman"/>
          <w:sz w:val="239"/>
          <w:szCs w:val="239"/>
          <w:spacing w:val="-90"/>
          <w:w w:val="20"/>
          <w:position w:val="124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63"/>
          <w:w w:val="20"/>
          <w:position w:val="9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35"/>
          <w:w w:val="20"/>
          <w:position w:val="9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439"/>
          <w:szCs w:val="439"/>
          <w:spacing w:val="-168"/>
          <w:w w:val="20"/>
          <w:position w:val="9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  </w:t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480" w:bottom="0" w:left="180" w:right="1680"/>
          <w:cols w:num="2" w:equalWidth="0">
            <w:col w:w="1945" w:space="4550"/>
            <w:col w:w="3565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214.955002pt;margin-top:543.992981pt;width:5.657pt;height:.1pt;mso-position-horizontal-relative:page;mso-position-vertical-relative:page;z-index:-828" coordorigin="4299,10880" coordsize="113,2">
            <v:shape style="position:absolute;left:4299;top:10880;width:113;height:2" coordorigin="4299,10880" coordsize="113,0" path="m4299,10880l4412,1088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226.270004pt;margin-top:543.992981pt;width:5.657pt;height:.1pt;mso-position-horizontal-relative:page;mso-position-vertical-relative:page;z-index:-827" coordorigin="4525,10880" coordsize="113,2">
            <v:shape style="position:absolute;left:4525;top:10880;width:113;height:2" coordorigin="4525,10880" coordsize="113,0" path="m4525,10880l4639,1088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520.419983pt;margin-top:543.992981pt;width:5.657pt;height:.1pt;mso-position-horizontal-relative:page;mso-position-vertical-relative:page;z-index:-801" coordorigin="10408,10880" coordsize="113,2">
            <v:shape style="position:absolute;left:10408;top:10880;width:113;height:2" coordorigin="10408,10880" coordsize="113,0" path="m10408,10880l10522,1088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531.734985pt;margin-top:543.992981pt;width:5.658pt;height:.1pt;mso-position-horizontal-relative:page;mso-position-vertical-relative:page;z-index:-800" coordorigin="10635,10880" coordsize="113,2">
            <v:shape style="position:absolute;left:10635;top:10880;width:113;height:2" coordorigin="10635,10880" coordsize="113,0" path="m10635,10880l10748,1088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543.049988pt;margin-top:543.992981pt;width:5.657pt;height:.1pt;mso-position-horizontal-relative:page;mso-position-vertical-relative:page;z-index:-799" coordorigin="10861,10880" coordsize="113,2">
            <v:shape style="position:absolute;left:10861;top:10880;width:113;height:2" coordorigin="10861,10880" coordsize="113,0" path="m10861,10880l10974,1088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554.36499pt;margin-top:543.992981pt;width:5.657pt;height:.1pt;mso-position-horizontal-relative:page;mso-position-vertical-relative:page;z-index:-798" coordorigin="11087,10880" coordsize="113,2">
            <v:shape style="position:absolute;left:11087;top:10880;width:113;height:2" coordorigin="11087,10880" coordsize="113,0" path="m11087,10880l11200,1088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565.679993pt;margin-top:543.992981pt;width:5.657pt;height:.1pt;mso-position-horizontal-relative:page;mso-position-vertical-relative:page;z-index:-797" coordorigin="11314,10880" coordsize="113,2">
            <v:shape style="position:absolute;left:11314;top:10880;width:113;height:2" coordorigin="11314,10880" coordsize="113,0" path="m11314,10880l11427,1088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576.994995pt;margin-top:543.992981pt;width:5.657pt;height:.1pt;mso-position-horizontal-relative:page;mso-position-vertical-relative:page;z-index:-796" coordorigin="11540,10880" coordsize="113,2">
            <v:shape style="position:absolute;left:11540;top:10880;width:113;height:2" coordorigin="11540,10880" coordsize="113,0" path="m11540,10880l11653,1088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588.302979pt;margin-top:543.992981pt;width:5.656pt;height:.1pt;mso-position-horizontal-relative:page;mso-position-vertical-relative:page;z-index:-795" coordorigin="11766,10880" coordsize="113,2">
            <v:shape style="position:absolute;left:11766;top:10880;width:113;height:2" coordorigin="11766,10880" coordsize="113,0" path="m11766,10880l11879,10880e" filled="f" stroked="t" strokeweight=".569pt" strokecolor="#000000">
              <v:path arrowok="t"/>
            </v:shape>
          </v:group>
          <w10:wrap type="none"/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495" w:right="-20"/>
        <w:jc w:val="left"/>
        <w:rPr>
          <w:rFonts w:ascii="Times New Roman" w:hAnsi="Times New Roman" w:cs="Times New Roman" w:eastAsia="Times New Roman"/>
          <w:sz w:val="319"/>
          <w:szCs w:val="319"/>
        </w:rPr>
      </w:pPr>
      <w:rPr/>
      <w:r>
        <w:rPr/>
        <w:pict>
          <v:group style="position:absolute;margin-left:175.360001pt;margin-top:-19.796944pt;width:.1pt;height:5.658pt;mso-position-horizontal-relative:page;mso-position-vertical-relative:paragraph;z-index:-779" coordorigin="3507,-396" coordsize="2,113">
            <v:shape style="position:absolute;left:3507;top:-396;width:2;height:113" coordorigin="3507,-396" coordsize="0,113" path="m3507,-396l3507,-283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-8.481944pt;width:.1pt;height:5.658pt;mso-position-horizontal-relative:page;mso-position-vertical-relative:paragraph;z-index:-778" coordorigin="3507,-170" coordsize="2,113">
            <v:shape style="position:absolute;left:3507;top:-170;width:2;height:113" coordorigin="3507,-170" coordsize="0,113" path="m3507,-170l3507,-56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2.833056pt;width:.1pt;height:5.658pt;mso-position-horizontal-relative:page;mso-position-vertical-relative:paragraph;z-index:-777" coordorigin="3507,57" coordsize="2,113">
            <v:shape style="position:absolute;left:3507;top:57;width:2;height:113" coordorigin="3507,57" coordsize="0,113" path="m3507,57l3507,170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14.148056pt;width:.1pt;height:5.648pt;mso-position-horizontal-relative:page;mso-position-vertical-relative:paragraph;z-index:-776" coordorigin="3507,283" coordsize="2,113">
            <v:shape style="position:absolute;left:3507;top:283;width:2;height:113" coordorigin="3507,283" coordsize="0,113" path="m3507,283l3507,396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25.453056pt;width:.1pt;height:5.658pt;mso-position-horizontal-relative:page;mso-position-vertical-relative:paragraph;z-index:-775" coordorigin="3507,509" coordsize="2,113">
            <v:shape style="position:absolute;left:3507;top:509;width:2;height:113" coordorigin="3507,509" coordsize="0,113" path="m3507,509l3507,622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36.768055pt;width:.1pt;height:5.658pt;mso-position-horizontal-relative:page;mso-position-vertical-relative:paragraph;z-index:-774" coordorigin="3507,735" coordsize="2,113">
            <v:shape style="position:absolute;left:3507;top:735;width:2;height:113" coordorigin="3507,735" coordsize="0,113" path="m3507,735l3507,849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48.083057pt;width:.1pt;height:5.658pt;mso-position-horizontal-relative:page;mso-position-vertical-relative:paragraph;z-index:-773" coordorigin="3507,962" coordsize="2,113">
            <v:shape style="position:absolute;left:3507;top:962;width:2;height:113" coordorigin="3507,962" coordsize="0,113" path="m3507,962l3507,1075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59.398056pt;width:.1pt;height:5.658pt;mso-position-horizontal-relative:page;mso-position-vertical-relative:paragraph;z-index:-772" coordorigin="3507,1188" coordsize="2,113">
            <v:shape style="position:absolute;left:3507;top:1188;width:2;height:113" coordorigin="3507,1188" coordsize="0,113" path="m3507,1188l3507,1301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70.713058pt;width:.1pt;height:5.658pt;mso-position-horizontal-relative:page;mso-position-vertical-relative:paragraph;z-index:-771" coordorigin="3507,1414" coordsize="2,113">
            <v:shape style="position:absolute;left:3507;top:1414;width:2;height:113" coordorigin="3507,1414" coordsize="0,113" path="m3507,1414l3507,1527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82.028053pt;width:.1pt;height:5.6575pt;mso-position-horizontal-relative:page;mso-position-vertical-relative:paragraph;z-index:-770" coordorigin="3507,1641" coordsize="2,113">
            <v:shape style="position:absolute;left:3507;top:1641;width:2;height:113" coordorigin="3507,1641" coordsize="0,113" path="m3507,1641l3507,1754e" filled="f" stroked="t" strokeweight=".569pt" strokecolor="#000000">
              <v:path arrowok="t"/>
            </v:shape>
          </v:group>
          <w10:wrap type="none"/>
        </w:pict>
      </w:r>
      <w:r>
        <w:rPr/>
        <w:pict>
          <v:group style="position:absolute;margin-left:175.360001pt;margin-top:93.345154pt;width:.1pt;height:2.8238pt;mso-position-horizontal-relative:page;mso-position-vertical-relative:paragraph;z-index:-769" coordorigin="3507,1867" coordsize="2,56">
            <v:shape style="position:absolute;left:3507;top:1867;width:2;height:56" coordorigin="3507,1867" coordsize="0,56" path="m3507,1867l3507,1923e" filled="f" stroked="t" strokeweight=".569pt" strokecolor="#000000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6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6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3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1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9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-23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6"/>
          <w:w w:val="20"/>
          <w:position w:val="-45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27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20"/>
          <w:imprint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20"/>
          <w:position w:val="0"/>
        </w:rPr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1920" w:h="16840"/>
          <w:pgMar w:top="480" w:bottom="0" w:left="180" w:right="1680"/>
        </w:sectPr>
      </w:pPr>
      <w:rPr/>
    </w:p>
    <w:p>
      <w:pPr>
        <w:spacing w:before="3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Sz w:w="16840" w:h="11920" w:orient="landscape"/>
          <w:pgMar w:top="1080" w:bottom="0" w:left="480" w:right="1200"/>
        </w:sectPr>
      </w:pPr>
      <w:rPr/>
    </w:p>
    <w:p>
      <w:pPr>
        <w:spacing w:before="4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6" w:right="-648"/>
        <w:jc w:val="left"/>
        <w:rPr>
          <w:rFonts w:ascii="Times New Roman" w:hAnsi="Times New Roman" w:cs="Times New Roman" w:eastAsia="Times New Roman"/>
          <w:sz w:val="319"/>
          <w:szCs w:val="3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.0245pt;margin-top:-466.1091pt;width:747.5485pt;height:453.104pt;mso-position-horizontal-relative:page;mso-position-vertical-relative:paragraph;z-index:-765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1075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243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1165" w:hRule="exact"/>
                    </w:trPr>
                    <w:tc>
                      <w:tcPr>
                        <w:tcW w:w="452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45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39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01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584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1358" w:type="dxa"/>
                        <w:tcBorders>
                          <w:top w:val="single" w:sz="4.552" w:space="0" w:color="000000"/>
                          <w:bottom w:val="single" w:sz="4.552" w:space="0" w:color="000000"/>
                          <w:left w:val="single" w:sz="4.552" w:space="0" w:color="000000"/>
                          <w:right w:val="single" w:sz="4.552" w:space="0" w:color="000000"/>
                        </w:tcBorders>
                      </w:tcPr>
                      <w:p>
                        <w:pPr/>
                        <w:rPr/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319"/>
          <w:szCs w:val="319"/>
          <w:spacing w:val="-152"/>
          <w:w w:val="2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62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8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1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9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8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9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 </w:t>
      </w:r>
      <w:r>
        <w:rPr>
          <w:rFonts w:ascii="Times New Roman" w:hAnsi="Times New Roman" w:cs="Times New Roman" w:eastAsia="Times New Roman"/>
          <w:sz w:val="319"/>
          <w:szCs w:val="319"/>
          <w:spacing w:val="-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86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86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 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 </w:t>
      </w:r>
      <w:r>
        <w:rPr>
          <w:rFonts w:ascii="Times New Roman" w:hAnsi="Times New Roman" w:cs="Times New Roman" w:eastAsia="Times New Roman"/>
          <w:sz w:val="319"/>
          <w:szCs w:val="319"/>
          <w:spacing w:val="-13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5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8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0"/>
        </w:rPr>
        <w:t>  </w:t>
      </w:r>
      <w:r>
        <w:rPr>
          <w:rFonts w:ascii="Times New Roman" w:hAnsi="Times New Roman" w:cs="Times New Roman" w:eastAsia="Times New Roman"/>
          <w:sz w:val="319"/>
          <w:szCs w:val="319"/>
          <w:spacing w:val="-8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 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7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3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3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3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 </w:t>
      </w:r>
      <w:r>
        <w:rPr>
          <w:rFonts w:ascii="Times New Roman" w:hAnsi="Times New Roman" w:cs="Times New Roman" w:eastAsia="Times New Roman"/>
          <w:sz w:val="319"/>
          <w:szCs w:val="319"/>
          <w:spacing w:val="-124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82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57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3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8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48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2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1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31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06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80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0"/>
        </w:rPr>
        <w:t>     </w:t>
      </w:r>
      <w:r>
        <w:rPr>
          <w:rFonts w:ascii="Times New Roman" w:hAnsi="Times New Roman" w:cs="Times New Roman" w:eastAsia="Times New Roman"/>
          <w:sz w:val="319"/>
          <w:szCs w:val="319"/>
          <w:spacing w:val="-33"/>
          <w:w w:val="20"/>
          <w:position w:val="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20"/>
          <w:imprint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20"/>
          <w:imprint/>
          <w:position w:val="86"/>
        </w:rPr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20"/>
          <w:position w:val="86"/>
        </w:rPr>
      </w:r>
      <w:r>
        <w:rPr>
          <w:rFonts w:ascii="Times New Roman" w:hAnsi="Times New Roman" w:cs="Times New Roman" w:eastAsia="Times New Roman"/>
          <w:sz w:val="319"/>
          <w:szCs w:val="319"/>
          <w:spacing w:val="-92"/>
          <w:w w:val="10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86"/>
        </w:rPr>
        <w:t>    </w:t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20"/>
          <w:position w:val="86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-20"/>
        <w:jc w:val="left"/>
        <w:rPr>
          <w:rFonts w:ascii="Times New Roman" w:hAnsi="Times New Roman" w:cs="Times New Roman" w:eastAsia="Times New Roman"/>
          <w:sz w:val="319"/>
          <w:szCs w:val="319"/>
        </w:rPr>
      </w:pPr>
      <w:rPr/>
      <w:r>
        <w:rPr>
          <w:rFonts w:ascii="Times New Roman" w:hAnsi="Times New Roman" w:cs="Times New Roman" w:eastAsia="Times New Roman"/>
          <w:sz w:val="319"/>
          <w:szCs w:val="319"/>
          <w:spacing w:val="-71"/>
          <w:w w:val="20"/>
        </w:rPr>
        <w:t>  </w:t>
      </w:r>
      <w:r>
        <w:rPr>
          <w:rFonts w:ascii="Times New Roman" w:hAnsi="Times New Roman" w:cs="Times New Roman" w:eastAsia="Times New Roman"/>
          <w:sz w:val="319"/>
          <w:szCs w:val="319"/>
          <w:spacing w:val="18"/>
          <w:w w:val="20"/>
          <w:imprint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18"/>
          <w:w w:val="20"/>
          <w:imprint/>
        </w:rPr>
      </w:r>
      <w:r>
        <w:rPr>
          <w:rFonts w:ascii="Times New Roman" w:hAnsi="Times New Roman" w:cs="Times New Roman" w:eastAsia="Times New Roman"/>
          <w:sz w:val="319"/>
          <w:szCs w:val="319"/>
          <w:spacing w:val="18"/>
          <w:w w:val="20"/>
        </w:rPr>
      </w:r>
      <w:r>
        <w:rPr>
          <w:rFonts w:ascii="Times New Roman" w:hAnsi="Times New Roman" w:cs="Times New Roman" w:eastAsia="Times New Roman"/>
          <w:sz w:val="319"/>
          <w:szCs w:val="319"/>
          <w:spacing w:val="-115"/>
          <w:w w:val="20"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20"/>
          <w:imprint/>
        </w:rPr>
        <w:t> </w:t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20"/>
        </w:rPr>
      </w:r>
      <w:r>
        <w:rPr>
          <w:rFonts w:ascii="Times New Roman" w:hAnsi="Times New Roman" w:cs="Times New Roman" w:eastAsia="Times New Roman"/>
          <w:sz w:val="319"/>
          <w:szCs w:val="319"/>
          <w:spacing w:val="0"/>
          <w:w w:val="100"/>
        </w:rPr>
      </w:r>
    </w:p>
    <w:sectPr>
      <w:type w:val="continuous"/>
      <w:pgSz w:w="16840" w:h="11920" w:orient="landscape"/>
      <w:pgMar w:top="480" w:bottom="0" w:left="480" w:right="1200"/>
      <w:cols w:num="2" w:equalWidth="0">
        <w:col w:w="7141" w:space="2746"/>
        <w:col w:w="527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g"/><Relationship Id="rId6" Type="http://schemas.openxmlformats.org/officeDocument/2006/relationships/image" Target="media/image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41793</dc:creator>
  <dc:title>202602_53_94.pdf</dc:title>
  <dcterms:created xsi:type="dcterms:W3CDTF">2026-03-19T22:21:26Z</dcterms:created>
  <dcterms:modified xsi:type="dcterms:W3CDTF">2026-03-19T22:21:26Z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LastSaved">
    <vt:filetime>2026-03-19T00:00:00Z</vt:filetime>
  </property>
</Properties>
</file>